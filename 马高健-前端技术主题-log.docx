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br w:type="page"/>
      </w:r>
    </w:p>
    <w:p>
      <w:pPr>
        <w:pStyle w:val="2"/>
        <w:keepNext w:val="0"/>
        <w:keepLines w:val="0"/>
        <w:pageBreakBefore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网页制作流程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网页制作是根据企业或者个人希望向浏览器传递的信息（包括产品、服务、理念、文化、知识），进行网页展示策划，然后进行页面的布局和美化工作。</w:t>
      </w:r>
    </w:p>
    <w:p>
      <w:pPr>
        <w:pStyle w:val="3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default"/>
        </w:rPr>
      </w:pPr>
      <w:r>
        <w:rPr>
          <w:rFonts w:hint="eastAsia" w:ascii="Times New Roman" w:hAnsi="Times New Roman" w:cs="Times New Roman"/>
          <w:lang w:val="en-US" w:eastAsia="zh-CN"/>
        </w:rPr>
        <w:t>确定网站主题</w:t>
      </w:r>
    </w:p>
    <w:p>
      <w:pPr>
        <w:bidi w:val="0"/>
        <w:jc w:val="left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网站主题就是制作网站所有的主要内容，一个网站必须要有一个明确的主题，特别是对于个人网站，你不可能像综合网站那样做的内容大而全，个人没那么多的精力，所以必须要找准一个自定最感兴趣的内容，给网友们留下深刻的印象。既然制作网页，那离不开网站前端技术知识点的学习与掌握，所有我选择了前端开发知识领域知识做为主题；</w:t>
      </w:r>
    </w:p>
    <w:p>
      <w:pPr>
        <w:bidi w:val="0"/>
        <w:jc w:val="left"/>
        <w:rPr>
          <w:rFonts w:hint="eastAsia" w:cs="Times New Roman"/>
          <w:lang w:val="en-US" w:eastAsia="zh-CN"/>
        </w:rPr>
      </w:pPr>
    </w:p>
    <w:p>
      <w:pPr>
        <w:pStyle w:val="3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default"/>
        </w:rPr>
      </w:pPr>
      <w:r>
        <w:rPr>
          <w:rFonts w:hint="eastAsia"/>
          <w:lang w:eastAsia="zh-CN"/>
        </w:rPr>
        <w:t>搜索材料</w:t>
      </w:r>
    </w:p>
    <w:p>
      <w:pPr>
        <w:bidi w:val="0"/>
        <w:jc w:val="left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明确了网站的主题以后，就开始围绕主题开始搜索材料了，常言道：“巧妇难为无米之炊”。想要让自己的网页有血有肉，能让用户获取到想要的信息，材料文字信息是必不可少。搜集的资料做为制作网页的素材</w:t>
      </w:r>
    </w:p>
    <w:p>
      <w:pPr>
        <w:bidi w:val="0"/>
        <w:jc w:val="left"/>
        <w:rPr>
          <w:rFonts w:hint="eastAsia" w:cs="Times New Roman"/>
          <w:lang w:val="en-US" w:eastAsia="zh-CN"/>
        </w:rPr>
      </w:pPr>
    </w:p>
    <w:p>
      <w:pPr>
        <w:pStyle w:val="3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default"/>
        </w:rPr>
      </w:pPr>
      <w:r>
        <w:rPr>
          <w:rFonts w:hint="eastAsia"/>
          <w:lang w:eastAsia="zh-CN"/>
        </w:rPr>
        <w:t>选择工具</w:t>
      </w:r>
    </w:p>
    <w:p>
      <w:pPr>
        <w:rPr>
          <w:rFonts w:hint="eastAsia" w:cs="Times New Roman"/>
          <w:lang w:val="en-US" w:eastAsia="zh-CN"/>
        </w:rPr>
      </w:pPr>
      <w:r>
        <w:rPr>
          <w:rFonts w:hint="eastAsia"/>
          <w:lang w:eastAsia="zh-CN"/>
        </w:rPr>
        <w:t>尽管选择什么样的开发工具并不会影响设计网页的好坏，但是一款功能强大，使用简单的软件往往可以起到事半功倍的效果。网站制作涉及的工具比较多。首先就是网页制作工具，目前大多数选用的都是所见所得的编辑工具，在这里我选择了Visual Studio Code。我们进入官网下载此软件，并安装完成开发工具。开发工具下载地址：https://code.visualstudio.com/</w:t>
      </w:r>
      <w:r>
        <w:rPr>
          <w:rFonts w:hint="eastAsia"/>
          <w:lang w:val="en-US" w:eastAsia="zh-CN"/>
        </w:rPr>
        <w:t xml:space="preserve"> 安装好打开软件展示如下图：</w:t>
      </w:r>
    </w:p>
    <w:p>
      <w:pPr>
        <w:bidi w:val="0"/>
        <w:jc w:val="left"/>
        <w:rPr>
          <w:rFonts w:hint="default" w:cs="Times New Roman"/>
          <w:lang w:val="en-US" w:eastAsia="zh-CN"/>
        </w:rPr>
      </w:pPr>
    </w:p>
    <w:p>
      <w:pPr>
        <w:bidi w:val="0"/>
        <w:jc w:val="left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drawing>
          <wp:inline distT="0" distB="0" distL="114300" distR="114300">
            <wp:extent cx="9753600" cy="5810250"/>
            <wp:effectExtent l="0" t="0" r="0" b="0"/>
            <wp:docPr id="1" name="图片 1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ascii="Times New Roman" w:hAnsi="Times New Roman" w:eastAsia="宋体" w:cs="Times New Roman"/>
          <w:lang w:eastAsia="zh-CN"/>
        </w:rPr>
      </w:pPr>
    </w:p>
    <w:p>
      <w:pPr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jc w:val="center"/>
        <w:textAlignment w:val="auto"/>
        <w:rPr>
          <w:rFonts w:hint="default" w:ascii="Times New Roman" w:hAnsi="Times New Roman" w:cs="Times New Roman"/>
          <w:lang w:val="en-US" w:eastAsia="zh-CN"/>
        </w:rPr>
      </w:pPr>
    </w:p>
    <w:p>
      <w:pPr>
        <w:pStyle w:val="3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default"/>
        </w:rPr>
      </w:pPr>
      <w:r>
        <w:rPr>
          <w:rFonts w:hint="eastAsia"/>
          <w:lang w:eastAsia="zh-CN"/>
        </w:rPr>
        <w:t>制作网页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材料有了，工具也选好了，下面就根据自己的想法实现网页，第一我们先在本地创建一个文件夹命名为：</w:t>
      </w:r>
      <w:r>
        <w:rPr>
          <w:rFonts w:hint="eastAsia"/>
          <w:lang w:val="en-US" w:eastAsia="zh-CN"/>
        </w:rPr>
        <w:t>web，然后用vscode开发者工具打开，开发者工具左侧资源管理区就显示创建的文件，展示效果如下：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9593580" cy="5664835"/>
            <wp:effectExtent l="0" t="0" r="7620" b="12065"/>
            <wp:docPr id="2" name="图片 2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59358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然后我们开始制作首页头部版块，头部版块包括（顶部欢迎语及登陆注册按钮，还有网站最主要的导航条，及下方的banner图片）</w:t>
      </w:r>
    </w:p>
    <w:p>
      <w:pPr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cs="Times New Roman"/>
          <w:lang w:val="en-US" w:eastAsia="zh-CN"/>
        </w:rPr>
      </w:pPr>
    </w:p>
    <w:p>
      <w:pPr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头部HTMLCSS代码如下图：</w:t>
      </w:r>
    </w:p>
    <w:p>
      <w:pPr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cs="Times New Roman"/>
          <w:lang w:val="en-US" w:eastAsia="zh-CN"/>
        </w:rPr>
      </w:pPr>
    </w:p>
    <w:p>
      <w:pPr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textAlignment w:val="auto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drawing>
          <wp:inline distT="0" distB="0" distL="114300" distR="114300">
            <wp:extent cx="18288000" cy="9991725"/>
            <wp:effectExtent l="0" t="0" r="0" b="9525"/>
            <wp:docPr id="3" name="图片 3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99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预览效果如下：</w:t>
      </w:r>
    </w:p>
    <w:p>
      <w:pPr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textAlignment w:val="auto"/>
        <w:rPr>
          <w:rFonts w:hint="default" w:ascii="Times New Roman" w:hAnsi="Times New Roman" w:cs="Times New Roman"/>
          <w:lang w:val="en-US" w:eastAsia="zh-CN"/>
        </w:rPr>
      </w:pPr>
    </w:p>
    <w:p>
      <w:pPr>
        <w:bidi w:val="0"/>
        <w:jc w:val="left"/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drawing>
          <wp:inline distT="0" distB="0" distL="114300" distR="114300">
            <wp:extent cx="18288000" cy="9372600"/>
            <wp:effectExtent l="0" t="0" r="0" b="0"/>
            <wp:docPr id="4" name="图片 4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37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接下来制作如下图：</w:t>
      </w:r>
    </w:p>
    <w:p>
      <w:pPr>
        <w:bidi w:val="0"/>
        <w:jc w:val="left"/>
        <w:rPr>
          <w:rFonts w:hint="eastAsia" w:cs="Times New Roman"/>
          <w:lang w:val="en-US" w:eastAsia="zh-CN"/>
        </w:rPr>
      </w:pPr>
    </w:p>
    <w:p>
      <w:pPr>
        <w:bidi w:val="0"/>
        <w:jc w:val="left"/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drawing>
          <wp:inline distT="0" distB="0" distL="114300" distR="114300">
            <wp:extent cx="10182225" cy="7515225"/>
            <wp:effectExtent l="0" t="0" r="9525" b="9525"/>
            <wp:docPr id="5" name="图片 5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182225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0" w:firstLineChars="0"/>
        <w:jc w:val="left"/>
        <w:rPr>
          <w:rFonts w:hint="default" w:cs="Times New Roman"/>
          <w:lang w:val="en-US" w:eastAsia="zh-CN"/>
        </w:rPr>
      </w:pPr>
    </w:p>
    <w:p>
      <w:pPr>
        <w:bidi w:val="0"/>
        <w:jc w:val="left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首页整理展示效果如下图：</w:t>
      </w:r>
    </w:p>
    <w:p>
      <w:pPr>
        <w:bidi w:val="0"/>
        <w:jc w:val="left"/>
        <w:rPr>
          <w:rFonts w:hint="default" w:cs="Times New Roman"/>
          <w:lang w:val="en-US" w:eastAsia="zh-CN"/>
        </w:rPr>
      </w:pPr>
      <w:r>
        <w:rPr>
          <w:rFonts w:hint="default" w:cs="Times New Roman"/>
          <w:lang w:val="en-US" w:eastAsia="zh-CN"/>
        </w:rPr>
        <w:drawing>
          <wp:inline distT="0" distB="0" distL="114300" distR="114300">
            <wp:extent cx="17364710" cy="16023590"/>
            <wp:effectExtent l="0" t="0" r="8890" b="16510"/>
            <wp:docPr id="6" name="图片 6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0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64710" cy="160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 w:ascii="Times New Roman" w:hAnsi="Times New Roman" w:cs="Times New Roman"/>
          <w:lang w:val="en-US" w:eastAsia="zh-CN"/>
        </w:rPr>
      </w:pPr>
    </w:p>
    <w:p>
      <w:pPr>
        <w:bidi w:val="0"/>
        <w:jc w:val="both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文章列表页+文章内容页不在具体步骤，直接展示最终预览效果图如下；</w:t>
      </w:r>
    </w:p>
    <w:p>
      <w:pPr>
        <w:bidi w:val="0"/>
        <w:jc w:val="both"/>
        <w:rPr>
          <w:rFonts w:hint="eastAsia" w:cs="Times New Roman"/>
          <w:lang w:val="en-US" w:eastAsia="zh-CN"/>
        </w:rPr>
      </w:pPr>
    </w:p>
    <w:p>
      <w:pPr>
        <w:bidi w:val="0"/>
        <w:jc w:val="both"/>
        <w:rPr>
          <w:rFonts w:hint="default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文章列表页HTML</w:t>
      </w:r>
    </w:p>
    <w:p>
      <w:pPr>
        <w:bidi w:val="0"/>
        <w:jc w:val="both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drawing>
          <wp:inline distT="0" distB="0" distL="114300" distR="114300">
            <wp:extent cx="12830175" cy="9220200"/>
            <wp:effectExtent l="0" t="0" r="9525" b="0"/>
            <wp:docPr id="9" name="图片 9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0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830175" cy="922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eastAsia" w:cs="Times New Roman"/>
          <w:lang w:val="en-US" w:eastAsia="zh-CN"/>
        </w:rPr>
      </w:pPr>
    </w:p>
    <w:p>
      <w:pPr>
        <w:bidi w:val="0"/>
        <w:jc w:val="both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文章列表页展示：</w:t>
      </w:r>
    </w:p>
    <w:p>
      <w:pPr>
        <w:bidi w:val="0"/>
        <w:jc w:val="both"/>
        <w:rPr>
          <w:rFonts w:hint="eastAsia" w:cs="Times New Roman"/>
          <w:lang w:val="en-US" w:eastAsia="zh-CN"/>
        </w:rPr>
      </w:pPr>
    </w:p>
    <w:p>
      <w:pPr>
        <w:bidi w:val="0"/>
        <w:jc w:val="both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drawing>
          <wp:inline distT="0" distB="0" distL="114300" distR="114300">
            <wp:extent cx="18126075" cy="12592050"/>
            <wp:effectExtent l="0" t="0" r="9525" b="0"/>
            <wp:docPr id="7" name="图片 7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26075" cy="1259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eastAsia" w:cs="Times New Roman"/>
          <w:lang w:val="en-US" w:eastAsia="zh-CN"/>
        </w:rPr>
      </w:pPr>
    </w:p>
    <w:p>
      <w:pPr>
        <w:bidi w:val="0"/>
        <w:jc w:val="both"/>
        <w:rPr>
          <w:rFonts w:hint="eastAsia" w:cs="Times New Roman"/>
          <w:lang w:val="en-US" w:eastAsia="zh-CN"/>
        </w:rPr>
      </w:pPr>
    </w:p>
    <w:p>
      <w:pPr>
        <w:bidi w:val="0"/>
        <w:jc w:val="both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文章详情页展示效果如下：</w:t>
      </w:r>
    </w:p>
    <w:p>
      <w:pPr>
        <w:bidi w:val="0"/>
        <w:jc w:val="both"/>
        <w:rPr>
          <w:rFonts w:hint="eastAsia" w:cs="Times New Roman"/>
          <w:lang w:val="en-US" w:eastAsia="zh-CN"/>
        </w:rPr>
      </w:pPr>
    </w:p>
    <w:p>
      <w:pPr>
        <w:bidi w:val="0"/>
        <w:jc w:val="both"/>
        <w:rPr>
          <w:rFonts w:hint="eastAsia" w:cs="Times New Roman"/>
          <w:lang w:val="en-US" w:eastAsia="zh-CN"/>
        </w:rPr>
      </w:pPr>
      <w:bookmarkStart w:id="0" w:name="_GoBack"/>
      <w:r>
        <w:rPr>
          <w:rFonts w:hint="eastAsia" w:cs="Times New Roman"/>
          <w:lang w:val="en-US" w:eastAsia="zh-CN"/>
        </w:rPr>
        <w:drawing>
          <wp:inline distT="0" distB="0" distL="114300" distR="114300">
            <wp:extent cx="13315950" cy="9182100"/>
            <wp:effectExtent l="0" t="0" r="0" b="0"/>
            <wp:docPr id="10" name="图片 10" descr="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315950" cy="918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bidi w:val="0"/>
        <w:jc w:val="both"/>
        <w:rPr>
          <w:rFonts w:hint="eastAsia" w:cs="Times New Roman"/>
          <w:lang w:val="en-US" w:eastAsia="zh-CN"/>
        </w:rPr>
      </w:pPr>
    </w:p>
    <w:p>
      <w:pPr>
        <w:bidi w:val="0"/>
        <w:jc w:val="both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drawing>
          <wp:inline distT="0" distB="0" distL="114300" distR="114300">
            <wp:extent cx="18126075" cy="13620750"/>
            <wp:effectExtent l="0" t="0" r="9525" b="0"/>
            <wp:docPr id="8" name="图片 8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0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26075" cy="136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eastAsia" w:cs="Times New Roman"/>
          <w:lang w:val="en-US" w:eastAsia="zh-CN"/>
        </w:rPr>
      </w:pPr>
    </w:p>
    <w:p>
      <w:pPr>
        <w:bidi w:val="0"/>
        <w:jc w:val="both"/>
        <w:rPr>
          <w:rFonts w:hint="eastAsia" w:cs="Times New Roman"/>
          <w:lang w:val="en-US" w:eastAsia="zh-CN"/>
        </w:rPr>
      </w:pPr>
    </w:p>
    <w:p>
      <w:pPr>
        <w:bidi w:val="0"/>
        <w:jc w:val="both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心得：在做网页这段时间里，我学到了好多东西，对网页有了一定了解，当初上网打开网页浏览器时，从不去想着网页是怎么做的，我只是去看它的内容，网页做的好不好很少去想，只要有自己要的内容就行了，然而现在不一样了，现在自己也要去学着做自己的网页了，这时候才意识到，去看别人做的网页，不能光看内容，它的布局，它的设计，对我的网页制作有帮助，我一定要去看，学习别人的特长。</w:t>
      </w:r>
    </w:p>
    <w:p>
      <w:pPr>
        <w:bidi w:val="0"/>
        <w:jc w:val="both"/>
        <w:rPr>
          <w:rFonts w:hint="eastAsia" w:cs="Times New Roman"/>
          <w:lang w:val="en-US" w:eastAsia="zh-CN"/>
        </w:rPr>
      </w:pPr>
    </w:p>
    <w:p>
      <w:pPr>
        <w:bidi w:val="0"/>
        <w:jc w:val="both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制作过程中，有时碰到一个自己不怎么会的技巧，真的很着急，热锅上的蚂蚁一样，但蚂蚁啃骨头，总算对自己有所交代。</w:t>
      </w:r>
    </w:p>
    <w:p>
      <w:pPr>
        <w:bidi w:val="0"/>
        <w:jc w:val="both"/>
        <w:rPr>
          <w:rFonts w:hint="default" w:cs="Times New Roman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framePr w:wrap="around" w:vAnchor="text" w:hAnchor="margin" w:xAlign="center" w:y="1"/>
      <w:rPr>
        <w:rStyle w:val="15"/>
      </w:rPr>
    </w:pPr>
    <w:r>
      <w:fldChar w:fldCharType="begin"/>
    </w:r>
    <w:r>
      <w:rPr>
        <w:rStyle w:val="15"/>
      </w:rPr>
      <w:instrText xml:space="preserve">PAGE  </w:instrText>
    </w:r>
    <w:r>
      <w:fldChar w:fldCharType="separate"/>
    </w:r>
    <w:r>
      <w:rPr>
        <w:rStyle w:val="15"/>
      </w:rPr>
      <w:t>3</w:t>
    </w:r>
    <w:r>
      <w:fldChar w:fldCharType="end"/>
    </w:r>
  </w:p>
  <w:p>
    <w:pPr>
      <w:pStyle w:val="8"/>
      <w:ind w:right="36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4FB758"/>
    <w:multiLevelType w:val="singleLevel"/>
    <w:tmpl w:val="064FB75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6B16CFF"/>
    <w:rsid w:val="001D04C2"/>
    <w:rsid w:val="001F36CE"/>
    <w:rsid w:val="0034513A"/>
    <w:rsid w:val="00390F48"/>
    <w:rsid w:val="0048662B"/>
    <w:rsid w:val="00CC05A8"/>
    <w:rsid w:val="00CD6B9F"/>
    <w:rsid w:val="00D12410"/>
    <w:rsid w:val="00D20CF9"/>
    <w:rsid w:val="011B208D"/>
    <w:rsid w:val="029C2234"/>
    <w:rsid w:val="029E1785"/>
    <w:rsid w:val="03132E18"/>
    <w:rsid w:val="0347280B"/>
    <w:rsid w:val="039143A7"/>
    <w:rsid w:val="040B69FC"/>
    <w:rsid w:val="041516C5"/>
    <w:rsid w:val="0449222E"/>
    <w:rsid w:val="05340AB1"/>
    <w:rsid w:val="05CA0868"/>
    <w:rsid w:val="05E554FF"/>
    <w:rsid w:val="06026744"/>
    <w:rsid w:val="07257617"/>
    <w:rsid w:val="0766485A"/>
    <w:rsid w:val="077C1E7C"/>
    <w:rsid w:val="07DA0A24"/>
    <w:rsid w:val="08040FE2"/>
    <w:rsid w:val="080F490F"/>
    <w:rsid w:val="0846576A"/>
    <w:rsid w:val="08CD1FD3"/>
    <w:rsid w:val="0A5A31AA"/>
    <w:rsid w:val="0A85651A"/>
    <w:rsid w:val="0B08304B"/>
    <w:rsid w:val="0B1C2F09"/>
    <w:rsid w:val="0B8265AE"/>
    <w:rsid w:val="0D0356C8"/>
    <w:rsid w:val="0D576E16"/>
    <w:rsid w:val="0DAD73A1"/>
    <w:rsid w:val="0ED47F91"/>
    <w:rsid w:val="0F085B8B"/>
    <w:rsid w:val="0F827395"/>
    <w:rsid w:val="0FC3320B"/>
    <w:rsid w:val="0FCF15E5"/>
    <w:rsid w:val="0FF07A9B"/>
    <w:rsid w:val="10D34CFA"/>
    <w:rsid w:val="10E30617"/>
    <w:rsid w:val="114C13CE"/>
    <w:rsid w:val="11600CB0"/>
    <w:rsid w:val="12F636D8"/>
    <w:rsid w:val="13D9194D"/>
    <w:rsid w:val="14AB2659"/>
    <w:rsid w:val="14B44171"/>
    <w:rsid w:val="16BB5B40"/>
    <w:rsid w:val="1721773F"/>
    <w:rsid w:val="1734091C"/>
    <w:rsid w:val="17EE4EDC"/>
    <w:rsid w:val="192A2986"/>
    <w:rsid w:val="19550AF2"/>
    <w:rsid w:val="1975414E"/>
    <w:rsid w:val="1A4952BC"/>
    <w:rsid w:val="1A517E53"/>
    <w:rsid w:val="1A6636C3"/>
    <w:rsid w:val="1AD00172"/>
    <w:rsid w:val="1B864E28"/>
    <w:rsid w:val="1BE62292"/>
    <w:rsid w:val="1BEB32AF"/>
    <w:rsid w:val="1C4C4A15"/>
    <w:rsid w:val="1C59257C"/>
    <w:rsid w:val="1C662833"/>
    <w:rsid w:val="1C8E53D9"/>
    <w:rsid w:val="1CE26751"/>
    <w:rsid w:val="1D913234"/>
    <w:rsid w:val="1DB0574A"/>
    <w:rsid w:val="1DDF2074"/>
    <w:rsid w:val="1E525FDB"/>
    <w:rsid w:val="1E782BAE"/>
    <w:rsid w:val="1E800376"/>
    <w:rsid w:val="20000A3B"/>
    <w:rsid w:val="20420150"/>
    <w:rsid w:val="20AE6482"/>
    <w:rsid w:val="211E482A"/>
    <w:rsid w:val="21287881"/>
    <w:rsid w:val="213E1F1C"/>
    <w:rsid w:val="2190112C"/>
    <w:rsid w:val="21BC4494"/>
    <w:rsid w:val="21CD6060"/>
    <w:rsid w:val="22227E4B"/>
    <w:rsid w:val="22243B0F"/>
    <w:rsid w:val="229C6D19"/>
    <w:rsid w:val="22D068BE"/>
    <w:rsid w:val="22D35A1A"/>
    <w:rsid w:val="238D3DEA"/>
    <w:rsid w:val="23A23057"/>
    <w:rsid w:val="23D369F6"/>
    <w:rsid w:val="23FB7F9D"/>
    <w:rsid w:val="24D12601"/>
    <w:rsid w:val="259C4D68"/>
    <w:rsid w:val="26002287"/>
    <w:rsid w:val="26644CF2"/>
    <w:rsid w:val="266D30C6"/>
    <w:rsid w:val="27260E6E"/>
    <w:rsid w:val="27BF447C"/>
    <w:rsid w:val="27FC14C0"/>
    <w:rsid w:val="28436E0B"/>
    <w:rsid w:val="2903650C"/>
    <w:rsid w:val="29803DEB"/>
    <w:rsid w:val="29D02DA6"/>
    <w:rsid w:val="29ED06C4"/>
    <w:rsid w:val="2A776191"/>
    <w:rsid w:val="2B5620FF"/>
    <w:rsid w:val="2B5A24B1"/>
    <w:rsid w:val="2B7738C3"/>
    <w:rsid w:val="2BAB4604"/>
    <w:rsid w:val="2BBD2276"/>
    <w:rsid w:val="2BDF29A8"/>
    <w:rsid w:val="2C4D3BF6"/>
    <w:rsid w:val="2C867549"/>
    <w:rsid w:val="2CFE0DEF"/>
    <w:rsid w:val="2D425EE3"/>
    <w:rsid w:val="2D653D6C"/>
    <w:rsid w:val="2DA163DB"/>
    <w:rsid w:val="2EA52A0A"/>
    <w:rsid w:val="2EEE004A"/>
    <w:rsid w:val="2F840D7B"/>
    <w:rsid w:val="2FE7579E"/>
    <w:rsid w:val="30135836"/>
    <w:rsid w:val="307B351B"/>
    <w:rsid w:val="30836D39"/>
    <w:rsid w:val="3088033D"/>
    <w:rsid w:val="30E208C5"/>
    <w:rsid w:val="31EA6D8F"/>
    <w:rsid w:val="3294539D"/>
    <w:rsid w:val="336B2CFE"/>
    <w:rsid w:val="33895978"/>
    <w:rsid w:val="33CF64BD"/>
    <w:rsid w:val="33DC252F"/>
    <w:rsid w:val="351C3A39"/>
    <w:rsid w:val="35757D3D"/>
    <w:rsid w:val="35EA2AE7"/>
    <w:rsid w:val="372962CE"/>
    <w:rsid w:val="378F70A3"/>
    <w:rsid w:val="37D96F78"/>
    <w:rsid w:val="37E16C29"/>
    <w:rsid w:val="37E36C82"/>
    <w:rsid w:val="37E9398F"/>
    <w:rsid w:val="384C425D"/>
    <w:rsid w:val="38DC7EAE"/>
    <w:rsid w:val="393318E0"/>
    <w:rsid w:val="39775957"/>
    <w:rsid w:val="39E3392B"/>
    <w:rsid w:val="39E9109A"/>
    <w:rsid w:val="3A2F4740"/>
    <w:rsid w:val="3A3359CC"/>
    <w:rsid w:val="3ACC01E5"/>
    <w:rsid w:val="3BE45046"/>
    <w:rsid w:val="3C0B281E"/>
    <w:rsid w:val="3C216F97"/>
    <w:rsid w:val="3C653BC1"/>
    <w:rsid w:val="3D054E49"/>
    <w:rsid w:val="3D995286"/>
    <w:rsid w:val="3E067CF7"/>
    <w:rsid w:val="3ED30F85"/>
    <w:rsid w:val="3F390E72"/>
    <w:rsid w:val="3F410E74"/>
    <w:rsid w:val="401E488C"/>
    <w:rsid w:val="402F232A"/>
    <w:rsid w:val="40C30DD4"/>
    <w:rsid w:val="40D95DB4"/>
    <w:rsid w:val="410A6249"/>
    <w:rsid w:val="411752DF"/>
    <w:rsid w:val="418951B2"/>
    <w:rsid w:val="420807EF"/>
    <w:rsid w:val="42437130"/>
    <w:rsid w:val="42871829"/>
    <w:rsid w:val="42BB3A63"/>
    <w:rsid w:val="42C31978"/>
    <w:rsid w:val="43266FF3"/>
    <w:rsid w:val="435C64DA"/>
    <w:rsid w:val="436C2CBA"/>
    <w:rsid w:val="43FF750E"/>
    <w:rsid w:val="447665AF"/>
    <w:rsid w:val="45364DB9"/>
    <w:rsid w:val="45CF771C"/>
    <w:rsid w:val="45D31FBB"/>
    <w:rsid w:val="45D72D19"/>
    <w:rsid w:val="45EA3482"/>
    <w:rsid w:val="4619672F"/>
    <w:rsid w:val="461D15C8"/>
    <w:rsid w:val="46DC615D"/>
    <w:rsid w:val="46E85C25"/>
    <w:rsid w:val="47130503"/>
    <w:rsid w:val="47604F19"/>
    <w:rsid w:val="47D61EE0"/>
    <w:rsid w:val="486905BD"/>
    <w:rsid w:val="48A30AEA"/>
    <w:rsid w:val="48A8055D"/>
    <w:rsid w:val="48C302C5"/>
    <w:rsid w:val="48E96BEC"/>
    <w:rsid w:val="4973278A"/>
    <w:rsid w:val="49CB00FA"/>
    <w:rsid w:val="4A0D31FC"/>
    <w:rsid w:val="4AC06B46"/>
    <w:rsid w:val="4AFB3987"/>
    <w:rsid w:val="4B697F46"/>
    <w:rsid w:val="4BA9104C"/>
    <w:rsid w:val="4BEB58BB"/>
    <w:rsid w:val="4CDD282C"/>
    <w:rsid w:val="4D2770C8"/>
    <w:rsid w:val="4D5650E2"/>
    <w:rsid w:val="4D9D3224"/>
    <w:rsid w:val="4E270891"/>
    <w:rsid w:val="4E572602"/>
    <w:rsid w:val="4E603D18"/>
    <w:rsid w:val="4ED76B0C"/>
    <w:rsid w:val="4EE649B2"/>
    <w:rsid w:val="4F642D66"/>
    <w:rsid w:val="4FF1512E"/>
    <w:rsid w:val="504F12CD"/>
    <w:rsid w:val="50734162"/>
    <w:rsid w:val="51106DDE"/>
    <w:rsid w:val="51FE2555"/>
    <w:rsid w:val="522047AD"/>
    <w:rsid w:val="52261C08"/>
    <w:rsid w:val="52305C3F"/>
    <w:rsid w:val="52D72CEF"/>
    <w:rsid w:val="533C2BB0"/>
    <w:rsid w:val="533D0D65"/>
    <w:rsid w:val="53BB6913"/>
    <w:rsid w:val="53C34024"/>
    <w:rsid w:val="54542795"/>
    <w:rsid w:val="54771D19"/>
    <w:rsid w:val="5492737C"/>
    <w:rsid w:val="554D0DF1"/>
    <w:rsid w:val="55F31A0F"/>
    <w:rsid w:val="5764596F"/>
    <w:rsid w:val="58136C99"/>
    <w:rsid w:val="58F523C7"/>
    <w:rsid w:val="5A1C7840"/>
    <w:rsid w:val="5A3744F4"/>
    <w:rsid w:val="5A864659"/>
    <w:rsid w:val="5A93175F"/>
    <w:rsid w:val="5A947711"/>
    <w:rsid w:val="5AA769BF"/>
    <w:rsid w:val="5AB00C7D"/>
    <w:rsid w:val="5AB25AF7"/>
    <w:rsid w:val="5AB261BF"/>
    <w:rsid w:val="5B91287D"/>
    <w:rsid w:val="5BD12EA2"/>
    <w:rsid w:val="5D706005"/>
    <w:rsid w:val="5E2A129A"/>
    <w:rsid w:val="5EA52A37"/>
    <w:rsid w:val="5F755E00"/>
    <w:rsid w:val="5FC7565E"/>
    <w:rsid w:val="5FDC1B27"/>
    <w:rsid w:val="632052CD"/>
    <w:rsid w:val="636B5070"/>
    <w:rsid w:val="63BB7172"/>
    <w:rsid w:val="63F33181"/>
    <w:rsid w:val="640502CE"/>
    <w:rsid w:val="64381DB4"/>
    <w:rsid w:val="64933F49"/>
    <w:rsid w:val="65393A92"/>
    <w:rsid w:val="67115251"/>
    <w:rsid w:val="67443377"/>
    <w:rsid w:val="67447749"/>
    <w:rsid w:val="68347177"/>
    <w:rsid w:val="68766718"/>
    <w:rsid w:val="69921A5F"/>
    <w:rsid w:val="69A436EB"/>
    <w:rsid w:val="6A1E4D2F"/>
    <w:rsid w:val="6A23776E"/>
    <w:rsid w:val="6AFE4F00"/>
    <w:rsid w:val="6B902EBD"/>
    <w:rsid w:val="6BAC6F62"/>
    <w:rsid w:val="6BD448D8"/>
    <w:rsid w:val="6BF63915"/>
    <w:rsid w:val="6C135BA8"/>
    <w:rsid w:val="6C226AAF"/>
    <w:rsid w:val="6C641235"/>
    <w:rsid w:val="6D4B25F4"/>
    <w:rsid w:val="6D4E246A"/>
    <w:rsid w:val="6E2F7021"/>
    <w:rsid w:val="6E4B6620"/>
    <w:rsid w:val="6EA925B5"/>
    <w:rsid w:val="6ED45FB9"/>
    <w:rsid w:val="70136CB8"/>
    <w:rsid w:val="707602BD"/>
    <w:rsid w:val="70AE6D3F"/>
    <w:rsid w:val="70DB3E68"/>
    <w:rsid w:val="71B907D5"/>
    <w:rsid w:val="71CA0AED"/>
    <w:rsid w:val="721C5E30"/>
    <w:rsid w:val="72452EAB"/>
    <w:rsid w:val="72B94D74"/>
    <w:rsid w:val="734E4D40"/>
    <w:rsid w:val="738B1B84"/>
    <w:rsid w:val="748524C7"/>
    <w:rsid w:val="74AD5874"/>
    <w:rsid w:val="74CE0A7A"/>
    <w:rsid w:val="752A0869"/>
    <w:rsid w:val="75A34DE9"/>
    <w:rsid w:val="75C54B8E"/>
    <w:rsid w:val="75F3164B"/>
    <w:rsid w:val="76783A2D"/>
    <w:rsid w:val="76827BA6"/>
    <w:rsid w:val="76B16CFF"/>
    <w:rsid w:val="76F655A0"/>
    <w:rsid w:val="77454CE3"/>
    <w:rsid w:val="77595224"/>
    <w:rsid w:val="77A416CD"/>
    <w:rsid w:val="77AF22FE"/>
    <w:rsid w:val="77B54A7C"/>
    <w:rsid w:val="77C26B07"/>
    <w:rsid w:val="77E36FF4"/>
    <w:rsid w:val="786D5D4F"/>
    <w:rsid w:val="796754B8"/>
    <w:rsid w:val="79CB1FE6"/>
    <w:rsid w:val="7B1F6DD3"/>
    <w:rsid w:val="7B7C7602"/>
    <w:rsid w:val="7C1550A9"/>
    <w:rsid w:val="7CDC76D8"/>
    <w:rsid w:val="7D497721"/>
    <w:rsid w:val="7E8B32B4"/>
    <w:rsid w:val="7EC23D2A"/>
    <w:rsid w:val="7EF60121"/>
    <w:rsid w:val="7F085015"/>
    <w:rsid w:val="7F5D18A8"/>
    <w:rsid w:val="7FD47BFB"/>
    <w:rsid w:val="7FD6732E"/>
    <w:rsid w:val="7FF56138"/>
    <w:rsid w:val="7FF662C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640" w:firstLineChars="200"/>
      <w:jc w:val="left"/>
    </w:pPr>
    <w:rPr>
      <w:rFonts w:ascii="Times New Roman" w:hAnsi="Times New Roman" w:eastAsia="宋体" w:cs="Times New Roman"/>
      <w:kern w:val="2"/>
      <w:sz w:val="24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0"/>
    <w:pPr>
      <w:keepNext/>
      <w:keepLines/>
      <w:spacing w:before="340" w:beforeLines="0" w:beforeAutospacing="0" w:after="330" w:afterLines="0" w:afterAutospacing="0" w:line="576" w:lineRule="auto"/>
      <w:jc w:val="center"/>
      <w:outlineLvl w:val="0"/>
    </w:pPr>
    <w:rPr>
      <w:rFonts w:eastAsia="黑体"/>
      <w:b/>
      <w:kern w:val="44"/>
      <w:sz w:val="32"/>
    </w:rPr>
  </w:style>
  <w:style w:type="paragraph" w:styleId="3">
    <w:name w:val="heading 2"/>
    <w:basedOn w:val="1"/>
    <w:next w:val="1"/>
    <w:link w:val="19"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宋体"/>
      <w:b/>
      <w:sz w:val="28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28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4">
    <w:name w:val="Default Paragraph Font"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qFormat/>
    <w:uiPriority w:val="0"/>
    <w:rPr>
      <w:rFonts w:ascii="Arial" w:hAnsi="Arial" w:eastAsia="黑体"/>
      <w:sz w:val="20"/>
    </w:r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10">
    <w:name w:val="toc 1"/>
    <w:basedOn w:val="1"/>
    <w:next w:val="1"/>
    <w:qFormat/>
    <w:uiPriority w:val="0"/>
  </w:style>
  <w:style w:type="paragraph" w:styleId="11">
    <w:name w:val="toc 2"/>
    <w:basedOn w:val="1"/>
    <w:next w:val="1"/>
    <w:qFormat/>
    <w:uiPriority w:val="0"/>
    <w:pPr>
      <w:ind w:left="420" w:leftChars="200"/>
    </w:pPr>
  </w:style>
  <w:style w:type="paragraph" w:styleId="1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5">
    <w:name w:val="page number"/>
    <w:basedOn w:val="14"/>
    <w:qFormat/>
    <w:uiPriority w:val="0"/>
  </w:style>
  <w:style w:type="character" w:styleId="16">
    <w:name w:val="Hyperlink"/>
    <w:basedOn w:val="14"/>
    <w:qFormat/>
    <w:uiPriority w:val="0"/>
    <w:rPr>
      <w:color w:val="0000FF"/>
      <w:u w:val="single"/>
    </w:rPr>
  </w:style>
  <w:style w:type="paragraph" w:customStyle="1" w:styleId="17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8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19">
    <w:name w:val="标题 2 Char"/>
    <w:link w:val="3"/>
    <w:qFormat/>
    <w:uiPriority w:val="0"/>
    <w:rPr>
      <w:rFonts w:ascii="Arial" w:hAnsi="Arial" w:eastAsia="宋体"/>
      <w:b/>
      <w:sz w:val="28"/>
    </w:rPr>
  </w:style>
  <w:style w:type="character" w:customStyle="1" w:styleId="20">
    <w:name w:val="标题 1 字符"/>
    <w:link w:val="2"/>
    <w:qFormat/>
    <w:uiPriority w:val="9"/>
    <w:rPr>
      <w:rFonts w:eastAsia="黑体"/>
      <w:b/>
      <w:kern w:val="44"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pn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0.png"/><Relationship Id="rId13" Type="http://schemas.openxmlformats.org/officeDocument/2006/relationships/image" Target="media/image9.jpeg"/><Relationship Id="rId12" Type="http://schemas.openxmlformats.org/officeDocument/2006/relationships/image" Target="media/image8.png"/><Relationship Id="rId11" Type="http://schemas.openxmlformats.org/officeDocument/2006/relationships/image" Target="media/image7.jpe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kingsoft\office6\templates\download\80f42b2e1b709cb17b8b2c749b74fee7\&#25968;&#25511;&#27605;&#19994;&#35774;&#35745;(&#35770;&#25991;)&#65306;&#40831;&#36718;&#36724;&#25968;&#25511;&#21152;&#24037;&#27605;&#19994;&#35774;&#35745;.doc.doc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数控毕业设计(论文)：齿轮轴数控加工毕业设计.doc.docx</Template>
  <Pages>15</Pages>
  <Words>6162</Words>
  <Characters>7626</Characters>
  <Lines>74</Lines>
  <Paragraphs>20</Paragraphs>
  <TotalTime>32</TotalTime>
  <ScaleCrop>false</ScaleCrop>
  <LinksUpToDate>false</LinksUpToDate>
  <CharactersWithSpaces>8489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2020-11-23T02:24:00Z</dcterms:created>
  <dc:creator>拐弯抹角</dc:creator>
  <cp:lastModifiedBy>admin</cp:lastModifiedBy>
  <dcterms:modified xsi:type="dcterms:W3CDTF">2021-05-13T13:45:42Z</dcterms:modified>
  <dc:title>福建信息职业技术学院	</dc:title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  <property fmtid="{D5CDD505-2E9C-101B-9397-08002B2CF9AE}" pid="3" name="name">
    <vt:lpwstr>数控毕业设计(论文)-齿轮轴数控加工毕业设计.doc</vt:lpwstr>
  </property>
  <property fmtid="{D5CDD505-2E9C-101B-9397-08002B2CF9AE}" pid="4" name="fileid">
    <vt:lpwstr>1131429</vt:lpwstr>
  </property>
  <property fmtid="{D5CDD505-2E9C-101B-9397-08002B2CF9AE}" pid="5" name="search_tags">
    <vt:lpwstr/>
  </property>
  <property fmtid="{D5CDD505-2E9C-101B-9397-08002B2CF9AE}" pid="6" name="ICV">
    <vt:lpwstr>B8EC95AE96AB49E3A6374534A80B356E</vt:lpwstr>
  </property>
</Properties>
</file>